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9E7" w:rsidRDefault="00D87ECC" w:rsidP="00D87ECC">
      <w:pPr>
        <w:pStyle w:val="Title"/>
        <w:rPr>
          <w:rtl/>
        </w:rPr>
      </w:pPr>
      <w:r>
        <w:rPr>
          <w:rFonts w:hint="cs"/>
          <w:rtl/>
        </w:rPr>
        <w:t xml:space="preserve">گزارش فاز سوم پروژه </w:t>
      </w:r>
      <w:r>
        <w:t>OS</w:t>
      </w:r>
    </w:p>
    <w:p w:rsidR="00D87ECC" w:rsidRDefault="00D87ECC" w:rsidP="00D87ECC">
      <w:pPr>
        <w:jc w:val="center"/>
        <w:rPr>
          <w:rFonts w:hint="cs"/>
          <w:rtl/>
        </w:rPr>
      </w:pPr>
      <w:r>
        <w:rPr>
          <w:rFonts w:hint="cs"/>
          <w:rtl/>
        </w:rPr>
        <w:t xml:space="preserve">علیرضا ظهری ۹۴۱۱۰۱۷۱ </w:t>
      </w:r>
      <w:r>
        <w:rPr>
          <w:rFonts w:ascii="Times New Roman" w:hAnsi="Times New Roman" w:cs="Times New Roman" w:hint="cs"/>
          <w:rtl/>
        </w:rPr>
        <w:t>–</w:t>
      </w:r>
      <w:r>
        <w:rPr>
          <w:rFonts w:hint="cs"/>
          <w:rtl/>
        </w:rPr>
        <w:t xml:space="preserve"> پرهام حسابی 94109562</w:t>
      </w:r>
    </w:p>
    <w:p w:rsidR="00D87ECC" w:rsidRDefault="00D87ECC" w:rsidP="00D87ECC">
      <w:pPr>
        <w:pStyle w:val="Heading1"/>
        <w:rPr>
          <w:rFonts w:hint="cs"/>
          <w:rtl/>
        </w:rPr>
      </w:pPr>
      <w:r>
        <w:rPr>
          <w:rFonts w:hint="cs"/>
          <w:rtl/>
        </w:rPr>
        <w:t>گام ۱:</w:t>
      </w:r>
    </w:p>
    <w:p w:rsidR="00D87ECC" w:rsidRDefault="00D87ECC" w:rsidP="00D87ECC">
      <w:pPr>
        <w:rPr>
          <w:rtl/>
        </w:rPr>
      </w:pPr>
    </w:p>
    <w:p w:rsidR="00D87ECC" w:rsidRDefault="00D87ECC" w:rsidP="00D87ECC">
      <w:pPr>
        <w:rPr>
          <w:rtl/>
        </w:rPr>
      </w:pPr>
    </w:p>
    <w:p w:rsidR="00D87ECC" w:rsidRDefault="00D87ECC" w:rsidP="00D87ECC">
      <w:pPr>
        <w:rPr>
          <w:rtl/>
        </w:rPr>
      </w:pPr>
    </w:p>
    <w:p w:rsidR="00D87ECC" w:rsidRDefault="00D87ECC" w:rsidP="00D87ECC">
      <w:pPr>
        <w:pStyle w:val="Heading1"/>
        <w:rPr>
          <w:rFonts w:hint="cs"/>
          <w:rtl/>
        </w:rPr>
      </w:pPr>
      <w:r>
        <w:rPr>
          <w:rFonts w:hint="cs"/>
          <w:rtl/>
        </w:rPr>
        <w:t>گام ۲:</w:t>
      </w:r>
    </w:p>
    <w:p w:rsidR="00D87ECC" w:rsidRDefault="00D87ECC" w:rsidP="00D87ECC">
      <w:pPr>
        <w:rPr>
          <w:rtl/>
        </w:rPr>
      </w:pPr>
    </w:p>
    <w:p w:rsidR="00D87ECC" w:rsidRDefault="00D87ECC" w:rsidP="00D87ECC">
      <w:pPr>
        <w:rPr>
          <w:rtl/>
        </w:rPr>
      </w:pPr>
    </w:p>
    <w:p w:rsidR="00D87ECC" w:rsidRDefault="00D87ECC" w:rsidP="00D87ECC">
      <w:pPr>
        <w:rPr>
          <w:rtl/>
        </w:rPr>
      </w:pPr>
    </w:p>
    <w:p w:rsidR="00D87ECC" w:rsidRPr="00D87ECC" w:rsidRDefault="00D87ECC" w:rsidP="00D87ECC">
      <w:pPr>
        <w:pStyle w:val="Heading1"/>
        <w:rPr>
          <w:rFonts w:hint="cs"/>
          <w:rtl/>
        </w:rPr>
      </w:pPr>
      <w:r>
        <w:rPr>
          <w:rFonts w:hint="cs"/>
          <w:rtl/>
        </w:rPr>
        <w:t xml:space="preserve">گام </w:t>
      </w:r>
      <w:bookmarkStart w:id="0" w:name="_GoBack"/>
      <w:bookmarkEnd w:id="0"/>
      <w:r>
        <w:rPr>
          <w:rFonts w:hint="cs"/>
          <w:rtl/>
        </w:rPr>
        <w:t>۳:</w:t>
      </w:r>
    </w:p>
    <w:sectPr w:rsidR="00D87ECC" w:rsidRPr="00D87ECC" w:rsidSect="008B49E7">
      <w:headerReference w:type="first" r:id="rId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2585" w:rsidRDefault="00412585" w:rsidP="008B49E7">
      <w:pPr>
        <w:spacing w:after="0" w:line="240" w:lineRule="auto"/>
      </w:pPr>
      <w:r>
        <w:separator/>
      </w:r>
    </w:p>
  </w:endnote>
  <w:endnote w:type="continuationSeparator" w:id="0">
    <w:p w:rsidR="00412585" w:rsidRDefault="00412585" w:rsidP="008B4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2585" w:rsidRDefault="00412585" w:rsidP="008B49E7">
      <w:pPr>
        <w:spacing w:after="0" w:line="240" w:lineRule="auto"/>
      </w:pPr>
      <w:r>
        <w:separator/>
      </w:r>
    </w:p>
  </w:footnote>
  <w:footnote w:type="continuationSeparator" w:id="0">
    <w:p w:rsidR="00412585" w:rsidRDefault="00412585" w:rsidP="008B4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9E7" w:rsidRDefault="008B49E7" w:rsidP="008B49E7">
    <w:pPr>
      <w:pStyle w:val="Header"/>
      <w:jc w:val="center"/>
    </w:pPr>
    <w:r>
      <w:rPr>
        <w:rFonts w:hint="cs"/>
        <w:rtl/>
      </w:rPr>
      <w:t>بسمه تعالی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ECC"/>
    <w:rsid w:val="00045D8F"/>
    <w:rsid w:val="0005707B"/>
    <w:rsid w:val="000B2063"/>
    <w:rsid w:val="000C190C"/>
    <w:rsid w:val="000F692C"/>
    <w:rsid w:val="00102B51"/>
    <w:rsid w:val="001061AA"/>
    <w:rsid w:val="001127BF"/>
    <w:rsid w:val="00146D91"/>
    <w:rsid w:val="001617EB"/>
    <w:rsid w:val="001A2FF9"/>
    <w:rsid w:val="002076B1"/>
    <w:rsid w:val="00222FF7"/>
    <w:rsid w:val="002425D3"/>
    <w:rsid w:val="00244900"/>
    <w:rsid w:val="002522B2"/>
    <w:rsid w:val="002610FC"/>
    <w:rsid w:val="002638B8"/>
    <w:rsid w:val="002D59F3"/>
    <w:rsid w:val="002E43BE"/>
    <w:rsid w:val="002E55DF"/>
    <w:rsid w:val="0031010E"/>
    <w:rsid w:val="00357A76"/>
    <w:rsid w:val="00370EDF"/>
    <w:rsid w:val="003C12F4"/>
    <w:rsid w:val="00412585"/>
    <w:rsid w:val="00475B14"/>
    <w:rsid w:val="004909FD"/>
    <w:rsid w:val="004A7FA2"/>
    <w:rsid w:val="004C61A8"/>
    <w:rsid w:val="005118A9"/>
    <w:rsid w:val="00527E58"/>
    <w:rsid w:val="005321E3"/>
    <w:rsid w:val="00535FD5"/>
    <w:rsid w:val="00550385"/>
    <w:rsid w:val="0055666E"/>
    <w:rsid w:val="00564C32"/>
    <w:rsid w:val="00572B2A"/>
    <w:rsid w:val="005806B1"/>
    <w:rsid w:val="0058135E"/>
    <w:rsid w:val="00587C56"/>
    <w:rsid w:val="005968E4"/>
    <w:rsid w:val="005B24EC"/>
    <w:rsid w:val="005D20F3"/>
    <w:rsid w:val="005D4E29"/>
    <w:rsid w:val="006208E7"/>
    <w:rsid w:val="006444BE"/>
    <w:rsid w:val="00653440"/>
    <w:rsid w:val="0065641D"/>
    <w:rsid w:val="00661C85"/>
    <w:rsid w:val="00681DCE"/>
    <w:rsid w:val="00694367"/>
    <w:rsid w:val="006B07F3"/>
    <w:rsid w:val="006D0310"/>
    <w:rsid w:val="006E5F56"/>
    <w:rsid w:val="006E78E9"/>
    <w:rsid w:val="006F3C8D"/>
    <w:rsid w:val="00700BF8"/>
    <w:rsid w:val="00714F8B"/>
    <w:rsid w:val="00734CDC"/>
    <w:rsid w:val="007368A4"/>
    <w:rsid w:val="007438A6"/>
    <w:rsid w:val="00747DC1"/>
    <w:rsid w:val="00756377"/>
    <w:rsid w:val="007A504D"/>
    <w:rsid w:val="0081097D"/>
    <w:rsid w:val="00826A8F"/>
    <w:rsid w:val="00830695"/>
    <w:rsid w:val="00850BB7"/>
    <w:rsid w:val="00883178"/>
    <w:rsid w:val="008B49E7"/>
    <w:rsid w:val="008E01E4"/>
    <w:rsid w:val="00907679"/>
    <w:rsid w:val="00912074"/>
    <w:rsid w:val="00923804"/>
    <w:rsid w:val="00933C87"/>
    <w:rsid w:val="009417BF"/>
    <w:rsid w:val="00964F93"/>
    <w:rsid w:val="009863DB"/>
    <w:rsid w:val="009D051B"/>
    <w:rsid w:val="00A04883"/>
    <w:rsid w:val="00A148BC"/>
    <w:rsid w:val="00A54ABB"/>
    <w:rsid w:val="00AA319A"/>
    <w:rsid w:val="00AC7FD0"/>
    <w:rsid w:val="00AD0A2E"/>
    <w:rsid w:val="00AF68E4"/>
    <w:rsid w:val="00B36E22"/>
    <w:rsid w:val="00B37003"/>
    <w:rsid w:val="00B76DC1"/>
    <w:rsid w:val="00B92174"/>
    <w:rsid w:val="00BB507B"/>
    <w:rsid w:val="00C01C09"/>
    <w:rsid w:val="00C27D6A"/>
    <w:rsid w:val="00C9412B"/>
    <w:rsid w:val="00CB587D"/>
    <w:rsid w:val="00CC0F6D"/>
    <w:rsid w:val="00CF3632"/>
    <w:rsid w:val="00D12386"/>
    <w:rsid w:val="00D60F98"/>
    <w:rsid w:val="00D8578B"/>
    <w:rsid w:val="00D865FC"/>
    <w:rsid w:val="00D87ECC"/>
    <w:rsid w:val="00DA3796"/>
    <w:rsid w:val="00DB761C"/>
    <w:rsid w:val="00DD0D18"/>
    <w:rsid w:val="00E231A4"/>
    <w:rsid w:val="00E2503C"/>
    <w:rsid w:val="00EA50A0"/>
    <w:rsid w:val="00EA7124"/>
    <w:rsid w:val="00F27679"/>
    <w:rsid w:val="00F55976"/>
    <w:rsid w:val="00F700FD"/>
    <w:rsid w:val="00FA2449"/>
    <w:rsid w:val="00FA75CF"/>
    <w:rsid w:val="00FB52B7"/>
    <w:rsid w:val="00FD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04B5B-366B-4EA4-B0B1-CC01D676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0A0"/>
    <w:pPr>
      <w:bidi/>
    </w:pPr>
    <w:rPr>
      <w:rFonts w:asciiTheme="majorBidi" w:hAnsiTheme="majorBidi" w:cs="B Nazanin"/>
      <w:sz w:val="24"/>
      <w:szCs w:val="24"/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49E7"/>
    <w:pPr>
      <w:keepNext/>
      <w:keepLines/>
      <w:spacing w:before="240" w:after="0"/>
      <w:outlineLvl w:val="0"/>
    </w:pPr>
    <w:rPr>
      <w:rFonts w:eastAsiaTheme="majorEastAsia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9E7"/>
    <w:pPr>
      <w:keepNext/>
      <w:keepLines/>
      <w:spacing w:before="40" w:after="0"/>
      <w:outlineLvl w:val="1"/>
    </w:pPr>
    <w:rPr>
      <w:rFonts w:eastAsiaTheme="majorEastAsia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118A9"/>
    <w:pPr>
      <w:spacing w:after="0" w:line="240" w:lineRule="auto"/>
      <w:contextualSpacing/>
      <w:jc w:val="center"/>
    </w:pPr>
    <w:rPr>
      <w:rFonts w:eastAsiaTheme="majorEastAsia" w:cs="B Titr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8A9"/>
    <w:rPr>
      <w:rFonts w:asciiTheme="majorBidi" w:eastAsiaTheme="majorEastAsia" w:hAnsiTheme="majorBidi" w:cs="B Titr"/>
      <w:spacing w:val="-10"/>
      <w:kern w:val="28"/>
      <w:sz w:val="56"/>
      <w:szCs w:val="56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8B49E7"/>
    <w:rPr>
      <w:rFonts w:asciiTheme="majorBidi" w:eastAsiaTheme="majorEastAsia" w:hAnsiTheme="majorBidi" w:cs="B Nazanin"/>
      <w:color w:val="2E74B5" w:themeColor="accent1" w:themeShade="BF"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8B49E7"/>
    <w:rPr>
      <w:rFonts w:asciiTheme="majorBidi" w:eastAsiaTheme="majorEastAsia" w:hAnsiTheme="majorBidi" w:cs="B Nazanin"/>
      <w:color w:val="2E74B5" w:themeColor="accent1" w:themeShade="BF"/>
      <w:sz w:val="28"/>
      <w:szCs w:val="28"/>
      <w:lang w:bidi="fa-IR"/>
    </w:rPr>
  </w:style>
  <w:style w:type="paragraph" w:styleId="NoSpacing">
    <w:name w:val="No Spacing"/>
    <w:uiPriority w:val="1"/>
    <w:qFormat/>
    <w:rsid w:val="008B49E7"/>
    <w:pPr>
      <w:bidi/>
      <w:spacing w:after="0" w:line="240" w:lineRule="auto"/>
    </w:pPr>
    <w:rPr>
      <w:rFonts w:asciiTheme="majorBidi" w:hAnsiTheme="majorBidi" w:cs="B Nazanin"/>
      <w:sz w:val="24"/>
      <w:szCs w:val="24"/>
      <w:lang w:bidi="fa-IR"/>
    </w:rPr>
  </w:style>
  <w:style w:type="paragraph" w:styleId="Header">
    <w:name w:val="header"/>
    <w:basedOn w:val="Normal"/>
    <w:link w:val="HeaderChar"/>
    <w:uiPriority w:val="99"/>
    <w:unhideWhenUsed/>
    <w:rsid w:val="008B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9E7"/>
    <w:rPr>
      <w:rFonts w:asciiTheme="majorBidi" w:hAnsiTheme="majorBidi" w:cs="B Nazanin"/>
      <w:sz w:val="24"/>
      <w:szCs w:val="24"/>
      <w:lang w:bidi="fa-IR"/>
    </w:rPr>
  </w:style>
  <w:style w:type="paragraph" w:styleId="Footer">
    <w:name w:val="footer"/>
    <w:basedOn w:val="Normal"/>
    <w:link w:val="FooterChar"/>
    <w:uiPriority w:val="99"/>
    <w:unhideWhenUsed/>
    <w:rsid w:val="008B49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9E7"/>
    <w:rPr>
      <w:rFonts w:asciiTheme="majorBidi" w:hAnsiTheme="majorBidi" w:cs="B Nazani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Zed\Documents\Custom%20Office%20Templates\Homewor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Homework.dotx</Template>
  <TotalTime>3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A.Zed</dc:creator>
  <cp:keywords/>
  <dc:description/>
  <cp:lastModifiedBy>Microsoft account</cp:lastModifiedBy>
  <cp:revision>1</cp:revision>
  <dcterms:created xsi:type="dcterms:W3CDTF">2018-01-23T18:07:00Z</dcterms:created>
  <dcterms:modified xsi:type="dcterms:W3CDTF">2018-01-23T18:10:00Z</dcterms:modified>
</cp:coreProperties>
</file>